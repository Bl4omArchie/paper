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98637" w14:textId="77777777" w:rsidR="00B82941" w:rsidRDefault="00B82941">
      <w:pPr>
        <w:pStyle w:val="Standard"/>
      </w:pPr>
    </w:p>
    <w:p w14:paraId="021EC6B9" w14:textId="77777777" w:rsidR="00B82941" w:rsidRDefault="00B82941">
      <w:pPr>
        <w:pStyle w:val="Standard"/>
      </w:pPr>
    </w:p>
    <w:p w14:paraId="71BA5968" w14:textId="77777777" w:rsidR="00B82941" w:rsidRDefault="00376E10">
      <w:pPr>
        <w:pStyle w:val="Standard"/>
      </w:pPr>
      <w:r>
        <w:t>Nous répondrons ici aux problématiques suivantes : Je suis intéressé par le domaine de la cryptographie et j’aimerais comprendre ce que sais et apprendre les fondamentaux.</w:t>
      </w:r>
    </w:p>
    <w:p w14:paraId="1504DF73" w14:textId="77777777" w:rsidR="00B82941" w:rsidRDefault="00376E10">
      <w:pPr>
        <w:pStyle w:val="Standard"/>
      </w:pPr>
      <w:r>
        <w:t xml:space="preserve">Je souhaite m’impliquer dans ce domaine en </w:t>
      </w:r>
      <w:r>
        <w:t xml:space="preserve">contribuant (participer à des projets, s’entraider </w:t>
      </w:r>
      <w:proofErr w:type="spellStart"/>
      <w:r>
        <w:t>etc</w:t>
      </w:r>
      <w:proofErr w:type="spellEnd"/>
      <w:r>
        <w:t>) et en m’informant (on appelle cela une veille, il s’agit de se tenir au courant de l’actualité du domaine, des dernières trouvailles et autre).</w:t>
      </w:r>
    </w:p>
    <w:p w14:paraId="76FD0223" w14:textId="77777777" w:rsidR="00B82941" w:rsidRDefault="00B82941">
      <w:pPr>
        <w:pStyle w:val="Standard"/>
      </w:pPr>
    </w:p>
    <w:p w14:paraId="6347DDDE" w14:textId="77777777" w:rsidR="00B82941" w:rsidRDefault="00376E10">
      <w:pPr>
        <w:pStyle w:val="Standard"/>
      </w:pPr>
      <w:r>
        <w:t>La cryptographie est une branche de la cryptologie. Car</w:t>
      </w:r>
      <w:r>
        <w:t xml:space="preserve"> oui ce n’est pas la même chose. La cryptologie est la science du secret et comporte plusieurs branches : la cryptographie et la cryptanalyse.</w:t>
      </w:r>
    </w:p>
    <w:p w14:paraId="57176FE1" w14:textId="77777777" w:rsidR="00B82941" w:rsidRDefault="00376E10">
      <w:pPr>
        <w:pStyle w:val="Standard"/>
      </w:pPr>
      <w:r>
        <w:t>Par définition, la cryptologie a pour objectif de dissimuler une donnée quel que soit sa forme (un message, une i</w:t>
      </w:r>
      <w:r>
        <w:t xml:space="preserve">mage, un livre </w:t>
      </w:r>
      <w:proofErr w:type="spellStart"/>
      <w:r>
        <w:t>etc</w:t>
      </w:r>
      <w:proofErr w:type="spellEnd"/>
      <w:r>
        <w:t>). La cryptographie s’occupe de rendre cette donnée secrète grâce à des moyens de sécurités et la cryptanalyse étudie ces sécurités pour les comprendre et les casser.</w:t>
      </w:r>
    </w:p>
    <w:p w14:paraId="392BE999" w14:textId="77777777" w:rsidR="00B82941" w:rsidRDefault="00376E10">
      <w:pPr>
        <w:pStyle w:val="Standard"/>
      </w:pPr>
      <w:r>
        <w:t>Afin de bien comprendre ce qu’est la cryptographie, nous allons définir</w:t>
      </w:r>
      <w:r>
        <w:t xml:space="preserve"> quels sont les moyens de sécurités dont je viens de parler.</w:t>
      </w:r>
    </w:p>
    <w:p w14:paraId="64AD6AC5" w14:textId="77777777" w:rsidR="00B82941" w:rsidRDefault="00B82941">
      <w:pPr>
        <w:pStyle w:val="Standard"/>
      </w:pPr>
    </w:p>
    <w:p w14:paraId="6BE5FFC0" w14:textId="77777777" w:rsidR="00B82941" w:rsidRDefault="00376E10">
      <w:pPr>
        <w:pStyle w:val="Standard"/>
      </w:pPr>
      <w:r>
        <w:t>Ces moyens de sécurités sont construits en respectant trois principes :</w:t>
      </w:r>
    </w:p>
    <w:p w14:paraId="71915013" w14:textId="77777777" w:rsidR="00B82941" w:rsidRDefault="00376E10">
      <w:pPr>
        <w:pStyle w:val="Standard"/>
      </w:pPr>
      <w:r>
        <w:t>- confidentialité</w:t>
      </w:r>
    </w:p>
    <w:p w14:paraId="6EB9D552" w14:textId="77777777" w:rsidR="00B82941" w:rsidRDefault="00376E10">
      <w:pPr>
        <w:pStyle w:val="Standard"/>
      </w:pPr>
      <w:r>
        <w:t>- intégrité</w:t>
      </w:r>
    </w:p>
    <w:p w14:paraId="6A39A4B2" w14:textId="77777777" w:rsidR="00B82941" w:rsidRDefault="00376E10">
      <w:pPr>
        <w:pStyle w:val="Standard"/>
      </w:pPr>
      <w:r>
        <w:t>- authenticité</w:t>
      </w:r>
    </w:p>
    <w:p w14:paraId="40702EE2" w14:textId="77777777" w:rsidR="00B82941" w:rsidRDefault="00B82941">
      <w:pPr>
        <w:pStyle w:val="Standard"/>
      </w:pPr>
    </w:p>
    <w:p w14:paraId="2AC3755C" w14:textId="77777777" w:rsidR="00B82941" w:rsidRDefault="00376E10">
      <w:pPr>
        <w:pStyle w:val="Standard"/>
      </w:pPr>
      <w:r>
        <w:t>Note : Des principes il en existe d’autres mais ne s’appliquent que dans des</w:t>
      </w:r>
      <w:r>
        <w:t xml:space="preserve"> cas précis et rare qu’il n’est pas pertinent de détailler quand il s’agit de comprendre les fondamentaux.</w:t>
      </w:r>
    </w:p>
    <w:p w14:paraId="277A1B6C" w14:textId="77777777" w:rsidR="00B82941" w:rsidRDefault="00376E10">
      <w:pPr>
        <w:pStyle w:val="Standard"/>
      </w:pPr>
      <w:r>
        <w:t>Voici malgré tout un document qui les détails pour ceux qui souhaitent s’informer :</w:t>
      </w:r>
    </w:p>
    <w:p w14:paraId="127ABF46" w14:textId="77777777" w:rsidR="00B82941" w:rsidRDefault="00B82941">
      <w:pPr>
        <w:pStyle w:val="Standard"/>
      </w:pPr>
    </w:p>
    <w:p w14:paraId="0A08AD62" w14:textId="77777777" w:rsidR="00B82941" w:rsidRDefault="00376E10">
      <w:pPr>
        <w:pStyle w:val="Standard"/>
      </w:pPr>
      <w:r>
        <w:t>- La confidentialité c’</w:t>
      </w:r>
      <w:proofErr w:type="spellStart"/>
      <w:r>
        <w:t>est</w:t>
      </w:r>
      <w:proofErr w:type="spellEnd"/>
      <w:r>
        <w:t xml:space="preserve"> s’assurer que la donnée </w:t>
      </w:r>
      <w:r>
        <w:t>transmise ne peut être lu par quiconque autre que l’expéditeur et le destinataire.</w:t>
      </w:r>
    </w:p>
    <w:p w14:paraId="09F050FC" w14:textId="77777777" w:rsidR="00B82941" w:rsidRDefault="00376E10">
      <w:pPr>
        <w:pStyle w:val="Standard"/>
      </w:pPr>
      <w:r>
        <w:t>- L’intégrité c’</w:t>
      </w:r>
      <w:proofErr w:type="spellStart"/>
      <w:r>
        <w:t>est</w:t>
      </w:r>
      <w:proofErr w:type="spellEnd"/>
      <w:r>
        <w:t xml:space="preserve"> s’assurer que, durant son transport, la donnée n’a pas été modifié par un tiers</w:t>
      </w:r>
    </w:p>
    <w:p w14:paraId="635F98DB" w14:textId="77777777" w:rsidR="00B82941" w:rsidRDefault="00376E10">
      <w:pPr>
        <w:pStyle w:val="Standard"/>
      </w:pPr>
      <w:r>
        <w:t>- L’authenticité c’est avoir la preuve que la donnée reçue, provient de l</w:t>
      </w:r>
      <w:r>
        <w:t>’expéditeur voulu.</w:t>
      </w:r>
    </w:p>
    <w:p w14:paraId="6577E412" w14:textId="77777777" w:rsidR="00B82941" w:rsidRDefault="00B82941">
      <w:pPr>
        <w:pStyle w:val="Standard"/>
      </w:pPr>
    </w:p>
    <w:p w14:paraId="43757090" w14:textId="77777777" w:rsidR="00B82941" w:rsidRDefault="00B82941">
      <w:pPr>
        <w:pStyle w:val="Standard"/>
      </w:pPr>
    </w:p>
    <w:sectPr w:rsidR="00B82941">
      <w:headerReference w:type="default" r:id="rId6"/>
      <w:footerReference w:type="default" r:id="rId7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3DE99" w14:textId="77777777" w:rsidR="00000000" w:rsidRDefault="00376E10">
      <w:pPr>
        <w:spacing w:after="0" w:line="240" w:lineRule="auto"/>
      </w:pPr>
      <w:r>
        <w:separator/>
      </w:r>
    </w:p>
  </w:endnote>
  <w:endnote w:type="continuationSeparator" w:id="0">
    <w:p w14:paraId="2A08EBC1" w14:textId="77777777" w:rsidR="00000000" w:rsidRDefault="00376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780E7" w14:textId="77777777" w:rsidR="00D726B3" w:rsidRDefault="00376E10">
    <w:pPr>
      <w:pStyle w:val="En-tte"/>
      <w:pBdr>
        <w:top w:val="single" w:sz="6" w:space="10" w:color="4472C4"/>
      </w:pBdr>
      <w:spacing w:before="240"/>
      <w:jc w:val="center"/>
    </w:pPr>
    <w:r>
      <w:rPr>
        <w:noProof/>
        <w:color w:val="4472C4"/>
      </w:rPr>
      <w:drawing>
        <wp:inline distT="0" distB="0" distL="0" distR="0" wp14:anchorId="441BFC11" wp14:editId="00A1FE88">
          <wp:extent cx="438912" cy="276971"/>
          <wp:effectExtent l="0" t="0" r="0" b="8779"/>
          <wp:docPr id="7" name="Image 1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8912" cy="276971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  <w:p w14:paraId="6918E27A" w14:textId="77777777" w:rsidR="00D726B3" w:rsidRDefault="00376E1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C1EFB" w14:textId="77777777" w:rsidR="00000000" w:rsidRDefault="00376E1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F1A914B" w14:textId="77777777" w:rsidR="00000000" w:rsidRDefault="00376E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782BB" w14:textId="77777777" w:rsidR="00D726B3" w:rsidRDefault="00376E10">
    <w:pPr>
      <w:pStyle w:val="En-tte"/>
      <w:jc w:val="center"/>
    </w:pPr>
    <w:r>
      <w:rPr>
        <w:caps/>
        <w:noProof/>
        <w:color w:val="8080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76A8E2" wp14:editId="2839952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700527" cy="1023615"/>
              <wp:effectExtent l="0" t="0" r="0" b="5085"/>
              <wp:wrapNone/>
              <wp:docPr id="1" name="Groupe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527" cy="1023615"/>
                        <a:chOff x="0" y="0"/>
                        <a:chExt cx="1700527" cy="1023615"/>
                      </a:xfrm>
                    </wpg:grpSpPr>
                    <wpg:grpSp>
                      <wpg:cNvPr id="2" name="Groupe 159"/>
                      <wpg:cNvGrpSpPr/>
                      <wpg:grpSpPr>
                        <a:xfrm>
                          <a:off x="0" y="0"/>
                          <a:ext cx="1700527" cy="1023615"/>
                          <a:chOff x="0" y="0"/>
                          <a:chExt cx="1700527" cy="1023615"/>
                        </a:xfrm>
                      </wpg:grpSpPr>
                      <wps:wsp>
                        <wps:cNvPr id="3" name="Rectangle 160"/>
                        <wps:cNvSpPr/>
                        <wps:spPr>
                          <a:xfrm>
                            <a:off x="0" y="0"/>
                            <a:ext cx="1700527" cy="102361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4" name="Rectangle 1"/>
                        <wps:cNvSpPr/>
                        <wps:spPr>
                          <a:xfrm>
                            <a:off x="228563" y="0"/>
                            <a:ext cx="1462820" cy="1014481"/>
                          </a:xfrm>
                          <a:custGeom>
                            <a:avLst/>
                            <a:gdLst>
                              <a:gd name="f0" fmla="val 10800000"/>
                              <a:gd name="f1" fmla="val 5400000"/>
                              <a:gd name="f2" fmla="val 180"/>
                              <a:gd name="f3" fmla="val w"/>
                              <a:gd name="f4" fmla="val h"/>
                              <a:gd name="f5" fmla="val 0"/>
                              <a:gd name="f6" fmla="val 1462822"/>
                              <a:gd name="f7" fmla="val 1014481"/>
                              <a:gd name="f8" fmla="val 910372"/>
                              <a:gd name="f9" fmla="val 376306"/>
                              <a:gd name="f10" fmla="+- 0 0 -90"/>
                              <a:gd name="f11" fmla="*/ f3 1 1462822"/>
                              <a:gd name="f12" fmla="*/ f4 1 1014481"/>
                              <a:gd name="f13" fmla="val f5"/>
                              <a:gd name="f14" fmla="val f6"/>
                              <a:gd name="f15" fmla="val f7"/>
                              <a:gd name="f16" fmla="*/ f10 f0 1"/>
                              <a:gd name="f17" fmla="+- f15 0 f13"/>
                              <a:gd name="f18" fmla="+- f14 0 f13"/>
                              <a:gd name="f19" fmla="*/ f16 1 f2"/>
                              <a:gd name="f20" fmla="*/ f18 1 1462822"/>
                              <a:gd name="f21" fmla="*/ f17 1 1014481"/>
                              <a:gd name="f22" fmla="*/ 0 f18 1"/>
                              <a:gd name="f23" fmla="*/ 0 f17 1"/>
                              <a:gd name="f24" fmla="*/ 1462822 f18 1"/>
                              <a:gd name="f25" fmla="*/ 1014481 f17 1"/>
                              <a:gd name="f26" fmla="*/ 910372 f18 1"/>
                              <a:gd name="f27" fmla="*/ 376306 f17 1"/>
                              <a:gd name="f28" fmla="+- f19 0 f1"/>
                              <a:gd name="f29" fmla="*/ f22 1 1462822"/>
                              <a:gd name="f30" fmla="*/ f23 1 1014481"/>
                              <a:gd name="f31" fmla="*/ f24 1 1462822"/>
                              <a:gd name="f32" fmla="*/ f25 1 1014481"/>
                              <a:gd name="f33" fmla="*/ f26 1 1462822"/>
                              <a:gd name="f34" fmla="*/ f27 1 1014481"/>
                              <a:gd name="f35" fmla="*/ f13 1 f20"/>
                              <a:gd name="f36" fmla="*/ f14 1 f20"/>
                              <a:gd name="f37" fmla="*/ f13 1 f21"/>
                              <a:gd name="f38" fmla="*/ f15 1 f21"/>
                              <a:gd name="f39" fmla="*/ f29 1 f20"/>
                              <a:gd name="f40" fmla="*/ f30 1 f21"/>
                              <a:gd name="f41" fmla="*/ f31 1 f20"/>
                              <a:gd name="f42" fmla="*/ f33 1 f20"/>
                              <a:gd name="f43" fmla="*/ f34 1 f21"/>
                              <a:gd name="f44" fmla="*/ f32 1 f21"/>
                              <a:gd name="f45" fmla="*/ f35 f11 1"/>
                              <a:gd name="f46" fmla="*/ f36 f11 1"/>
                              <a:gd name="f47" fmla="*/ f38 f12 1"/>
                              <a:gd name="f48" fmla="*/ f37 f12 1"/>
                              <a:gd name="f49" fmla="*/ f39 f11 1"/>
                              <a:gd name="f50" fmla="*/ f40 f12 1"/>
                              <a:gd name="f51" fmla="*/ f41 f11 1"/>
                              <a:gd name="f52" fmla="*/ f42 f11 1"/>
                              <a:gd name="f53" fmla="*/ f43 f12 1"/>
                              <a:gd name="f54" fmla="*/ f44 f12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  <a:cxn ang="f28">
                                <a:pos x="f49" y="f50"/>
                              </a:cxn>
                              <a:cxn ang="f28">
                                <a:pos x="f51" y="f50"/>
                              </a:cxn>
                              <a:cxn ang="f28">
                                <a:pos x="f52" y="f53"/>
                              </a:cxn>
                              <a:cxn ang="f28">
                                <a:pos x="f49" y="f54"/>
                              </a:cxn>
                              <a:cxn ang="f28">
                                <a:pos x="f49" y="f50"/>
                              </a:cxn>
                            </a:cxnLst>
                            <a:rect l="f45" t="f48" r="f46" b="f47"/>
                            <a:pathLst>
                              <a:path w="1462822" h="1014481">
                                <a:moveTo>
                                  <a:pt x="f5" y="f5"/>
                                </a:moveTo>
                                <a:lnTo>
                                  <a:pt x="f6" y="f5"/>
                                </a:lnTo>
                                <a:lnTo>
                                  <a:pt x="f8" y="f9"/>
                                </a:lnTo>
                                <a:lnTo>
                                  <a:pt x="f5" y="f7"/>
                                </a:lnTo>
                                <a:lnTo>
                                  <a:pt x="f5" y="f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  <wps:wsp>
                        <wps:cNvPr id="5" name="Rectangle 162"/>
                        <wps:cNvSpPr/>
                        <wps:spPr>
                          <a:xfrm>
                            <a:off x="228563" y="0"/>
                            <a:ext cx="1471964" cy="1023615"/>
                          </a:xfrm>
                          <a:prstGeom prst="rect">
                            <a:avLst/>
                          </a:prstGeom>
                          <a:blipFill>
                            <a:blip r:embed="rId1">
                              <a:alphaModFix/>
                            </a:blip>
                            <a:stretch>
                              <a:fillRect/>
                            </a:stretch>
                          </a:blipFill>
                          <a:ln cap="flat">
                            <a:noFill/>
                            <a:prstDash val="solid"/>
                          </a:ln>
                        </wps:spPr>
                        <wps:bodyPr lIns="0" tIns="0" rIns="0" bIns="0"/>
                      </wps:wsp>
                    </wpg:grpSp>
                    <wps:wsp>
                      <wps:cNvPr id="6" name="Zone de texte 163"/>
                      <wps:cNvSpPr txBox="1"/>
                      <wps:spPr>
                        <a:xfrm>
                          <a:off x="237030" y="18937"/>
                          <a:ext cx="442761" cy="37509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AE5F87" w14:textId="77777777" w:rsidR="00D726B3" w:rsidRDefault="00376E10">
                            <w:pPr>
                              <w:pStyle w:val="En-tte"/>
                              <w:jc w:val="right"/>
                            </w:pPr>
                            <w:r>
                              <w:rPr>
                                <w:color w:val="FFFFFF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/>
                                <w:sz w:val="24"/>
                                <w:szCs w:val="24"/>
                              </w:rPr>
                              <w:instrText xml:space="preserve"> PAGE </w:instrText>
                            </w:r>
                            <w:r>
                              <w:rPr>
                                <w:color w:val="FFFFFF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vert="horz" wrap="square" lIns="91440" tIns="91440" rIns="91440" bIns="91440" anchor="ctr" anchorCtr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976A8E2" id="Groupe 158" o:spid="_x0000_s1026" style="position:absolute;left:0;text-align:left;margin-left:0;margin-top:0;width:133.9pt;height:80.6pt;z-index:251659264;mso-position-horizontal-relative:page;mso-position-vertical-relative:page" coordsize="17005,10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">
              <v:group id="Groupe 159" o:spid="_x0000_s1027" style="position:absolute;width:17005;height:10236" coordsize="17005,10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160" o:spid="_x0000_s1028" style="position:absolute;width:17005;height:10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" stroked="f">
                  <v:fill opacity="0"/>
                  <v:textbox inset="0,0,0,0"/>
                </v:rect>
                <v:shape id="Rectangle 1" o:spid="_x0000_s1029" style="position:absolute;left:2285;width:14628;height:10144;visibility:visible;mso-wrap-style:square;v-text-anchor:top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" path="m,l1462822,,910372,376306,,1014481,,xe" fillcolor="#4472c4" stroked="f">
                  <v:path arrowok="t" o:connecttype="custom" o:connectlocs="731410,0;1462820,507241;731410,1014481;0,507241;0,0;1462820,0;910371,376306;0,1014481;0,0" o:connectangles="270,0,90,180,0,0,0,0,0" textboxrect="0,0,1462822,1014481"/>
                </v:shape>
                <v:rect id="Rectangle 162" o:spid="_x0000_s1030" style="position:absolute;left:2285;width:14720;height:10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" stroked="f">
                  <v:fill r:id="rId2" o:title="" recolor="t" rotate="t" type="frame"/>
                  <v:textbox inset="0,0,0,0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63" o:spid="_x0000_s1031" type="#_x0000_t202" style="position:absolute;left:2370;top:189;width:4427;height:37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" filled="f" stroked="f">
                <v:textbox inset=",7.2pt,,7.2pt">
                  <w:txbxContent>
                    <w:p w14:paraId="61AE5F87" w14:textId="77777777" w:rsidR="00D726B3" w:rsidRDefault="00376E10">
                      <w:pPr>
                        <w:pStyle w:val="En-tte"/>
                        <w:jc w:val="right"/>
                      </w:pPr>
                      <w:r>
                        <w:rPr>
                          <w:color w:val="FFFFFF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/>
                          <w:sz w:val="24"/>
                          <w:szCs w:val="24"/>
                        </w:rPr>
                        <w:instrText xml:space="preserve"> PAGE </w:instrText>
                      </w:r>
                      <w:r>
                        <w:rPr>
                          <w:color w:val="FFFFFF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b/>
        <w:bCs/>
        <w:sz w:val="60"/>
        <w:szCs w:val="60"/>
      </w:rPr>
      <w:t>Cryptographie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82941"/>
    <w:rsid w:val="002F2BC2"/>
    <w:rsid w:val="00376E10"/>
    <w:rsid w:val="00B82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6E15C"/>
  <w15:docId w15:val="{0300342D-32CE-4E83-8D23-29F656753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fr-FR" w:eastAsia="zh-CN" w:bidi="hi-IN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 Light" w:hAnsi="Calibri Light"/>
      <w:color w:val="2F5496"/>
      <w:sz w:val="28"/>
      <w:szCs w:val="28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color w:val="2F549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color w:val="1F3864"/>
    </w:rPr>
  </w:style>
  <w:style w:type="paragraph" w:styleId="Titre7">
    <w:name w:val="heading 7"/>
    <w:basedOn w:val="Normal"/>
    <w:next w:val="Normal"/>
    <w:pPr>
      <w:keepNext/>
      <w:keepLines/>
      <w:spacing w:before="40" w:after="0"/>
      <w:outlineLvl w:val="6"/>
    </w:pPr>
    <w:rPr>
      <w:rFonts w:ascii="Calibri Light" w:hAnsi="Calibri Light"/>
      <w:i/>
      <w:iCs/>
      <w:color w:val="1F3864"/>
    </w:rPr>
  </w:style>
  <w:style w:type="paragraph" w:styleId="Titre8">
    <w:name w:val="heading 8"/>
    <w:basedOn w:val="Normal"/>
    <w:next w:val="Normal"/>
    <w:pPr>
      <w:keepNext/>
      <w:keepLines/>
      <w:spacing w:before="40" w:after="0"/>
      <w:outlineLvl w:val="7"/>
    </w:pPr>
    <w:rPr>
      <w:color w:val="262626"/>
      <w:sz w:val="21"/>
      <w:szCs w:val="21"/>
    </w:rPr>
  </w:style>
  <w:style w:type="paragraph" w:styleId="Titre9">
    <w:name w:val="heading 9"/>
    <w:basedOn w:val="Normal"/>
    <w:next w:val="Normal"/>
    <w:pPr>
      <w:keepNext/>
      <w:keepLines/>
      <w:spacing w:before="40" w:after="0"/>
      <w:outlineLvl w:val="8"/>
    </w:pPr>
    <w:rPr>
      <w:rFonts w:ascii="Calibri Light" w:hAnsi="Calibri Light"/>
      <w:i/>
      <w:iCs/>
      <w:color w:val="262626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Lgende">
    <w:name w:val="caption"/>
    <w:basedOn w:val="Normal"/>
    <w:next w:val="Normal"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Standard"/>
    <w:pPr>
      <w:suppressLineNumbers/>
    </w:pPr>
  </w:style>
  <w:style w:type="paragraph" w:styleId="En-tte">
    <w:name w:val="header"/>
    <w:basedOn w:val="Normal"/>
    <w:pPr>
      <w:tabs>
        <w:tab w:val="center" w:pos="4536"/>
        <w:tab w:val="right" w:pos="9072"/>
      </w:tabs>
      <w:suppressAutoHyphens/>
    </w:pPr>
    <w:rPr>
      <w:rFonts w:cs="Mangal"/>
      <w:szCs w:val="21"/>
    </w:rPr>
  </w:style>
  <w:style w:type="character" w:customStyle="1" w:styleId="En-tteCar">
    <w:name w:val="En-tête Car"/>
    <w:basedOn w:val="Policepardfaut"/>
    <w:rPr>
      <w:rFonts w:cs="Mangal"/>
      <w:szCs w:val="21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  <w:suppressAutoHyphens/>
    </w:pPr>
    <w:rPr>
      <w:rFonts w:cs="Mangal"/>
      <w:szCs w:val="21"/>
    </w:rPr>
  </w:style>
  <w:style w:type="character" w:customStyle="1" w:styleId="PieddepageCar">
    <w:name w:val="Pied de page Car"/>
    <w:basedOn w:val="Policepardfaut"/>
    <w:rPr>
      <w:rFonts w:cs="Mangal"/>
      <w:szCs w:val="21"/>
    </w:rPr>
  </w:style>
  <w:style w:type="character" w:customStyle="1" w:styleId="Titre1Car">
    <w:name w:val="Titre 1 Car"/>
    <w:basedOn w:val="Policepardfau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Titre2Car">
    <w:name w:val="Titre 2 Car"/>
    <w:basedOn w:val="Policepardfaut"/>
    <w:rPr>
      <w:rFonts w:ascii="Calibri Light" w:eastAsia="Times New Roman" w:hAnsi="Calibri Light" w:cs="Times New Roman"/>
      <w:color w:val="2F5496"/>
      <w:sz w:val="28"/>
      <w:szCs w:val="28"/>
    </w:rPr>
  </w:style>
  <w:style w:type="character" w:customStyle="1" w:styleId="Titre3Car">
    <w:name w:val="Titre 3 Car"/>
    <w:basedOn w:val="Policepardfaut"/>
    <w:rPr>
      <w:rFonts w:ascii="Calibri Light" w:eastAsia="Times New Roman" w:hAnsi="Calibri Light" w:cs="Times New Roman"/>
      <w:color w:val="1F3864"/>
      <w:sz w:val="24"/>
      <w:szCs w:val="24"/>
    </w:rPr>
  </w:style>
  <w:style w:type="character" w:customStyle="1" w:styleId="Titre4Car">
    <w:name w:val="Titre 4 Car"/>
    <w:basedOn w:val="Policepardfaut"/>
    <w:rPr>
      <w:i/>
      <w:iCs/>
    </w:rPr>
  </w:style>
  <w:style w:type="character" w:customStyle="1" w:styleId="Titre5Car">
    <w:name w:val="Titre 5 Car"/>
    <w:basedOn w:val="Policepardfaut"/>
    <w:rPr>
      <w:color w:val="2F5496"/>
    </w:rPr>
  </w:style>
  <w:style w:type="character" w:customStyle="1" w:styleId="Titre6Car">
    <w:name w:val="Titre 6 Car"/>
    <w:basedOn w:val="Policepardfaut"/>
    <w:rPr>
      <w:color w:val="1F3864"/>
    </w:rPr>
  </w:style>
  <w:style w:type="character" w:customStyle="1" w:styleId="Titre7Car">
    <w:name w:val="Titre 7 Car"/>
    <w:basedOn w:val="Policepardfaut"/>
    <w:rPr>
      <w:rFonts w:ascii="Calibri Light" w:eastAsia="Times New Roman" w:hAnsi="Calibri Light" w:cs="Times New Roman"/>
      <w:i/>
      <w:iCs/>
      <w:color w:val="1F3864"/>
    </w:rPr>
  </w:style>
  <w:style w:type="character" w:customStyle="1" w:styleId="Titre8Car">
    <w:name w:val="Titre 8 Car"/>
    <w:basedOn w:val="Policepardfaut"/>
    <w:rPr>
      <w:color w:val="262626"/>
      <w:sz w:val="21"/>
      <w:szCs w:val="21"/>
    </w:rPr>
  </w:style>
  <w:style w:type="character" w:customStyle="1" w:styleId="Titre9Car">
    <w:name w:val="Titre 9 Car"/>
    <w:basedOn w:val="Policepardfaut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Titr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="Calibri Light" w:hAnsi="Calibri Light"/>
      <w:spacing w:val="-10"/>
      <w:sz w:val="56"/>
      <w:szCs w:val="56"/>
    </w:rPr>
  </w:style>
  <w:style w:type="character" w:customStyle="1" w:styleId="TitreCar">
    <w:name w:val="Titre Car"/>
    <w:basedOn w:val="Policepardfaut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color w:val="5A5A5A"/>
      <w:spacing w:val="15"/>
    </w:rPr>
  </w:style>
  <w:style w:type="character" w:customStyle="1" w:styleId="Sous-titreCar">
    <w:name w:val="Sous-titre Car"/>
    <w:basedOn w:val="Policepardfaut"/>
    <w:rPr>
      <w:color w:val="5A5A5A"/>
      <w:spacing w:val="15"/>
    </w:rPr>
  </w:style>
  <w:style w:type="character" w:styleId="lev">
    <w:name w:val="Strong"/>
    <w:basedOn w:val="Policepardfaut"/>
    <w:rPr>
      <w:b/>
      <w:bCs/>
      <w:color w:val="auto"/>
    </w:rPr>
  </w:style>
  <w:style w:type="character" w:styleId="Accentuation">
    <w:name w:val="Emphasis"/>
    <w:basedOn w:val="Policepardfaut"/>
    <w:rPr>
      <w:i/>
      <w:iCs/>
      <w:color w:val="auto"/>
    </w:rPr>
  </w:style>
  <w:style w:type="paragraph" w:styleId="Sansinterligne">
    <w:name w:val="No Spacing"/>
    <w:pPr>
      <w:spacing w:after="0" w:line="240" w:lineRule="auto"/>
    </w:pPr>
  </w:style>
  <w:style w:type="paragraph" w:styleId="Citation">
    <w:name w:val="Quote"/>
    <w:basedOn w:val="Normal"/>
    <w:next w:val="Normal"/>
    <w:pPr>
      <w:spacing w:before="200"/>
      <w:ind w:left="864" w:right="864"/>
    </w:pPr>
    <w:rPr>
      <w:i/>
      <w:iCs/>
      <w:color w:val="404040"/>
    </w:rPr>
  </w:style>
  <w:style w:type="character" w:customStyle="1" w:styleId="CitationCar">
    <w:name w:val="Citation Car"/>
    <w:basedOn w:val="Policepardfaut"/>
    <w:rPr>
      <w:i/>
      <w:iCs/>
      <w:color w:val="404040"/>
    </w:rPr>
  </w:style>
  <w:style w:type="paragraph" w:styleId="Citationintense">
    <w:name w:val="Intense Quote"/>
    <w:basedOn w:val="Normal"/>
    <w:next w:val="Normal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CitationintenseCar">
    <w:name w:val="Citation intense Car"/>
    <w:basedOn w:val="Policepardfaut"/>
    <w:rPr>
      <w:i/>
      <w:iCs/>
      <w:color w:val="4472C4"/>
    </w:rPr>
  </w:style>
  <w:style w:type="character" w:styleId="Accentuationlgre">
    <w:name w:val="Subtle Emphasis"/>
    <w:basedOn w:val="Policepardfaut"/>
    <w:rPr>
      <w:i/>
      <w:iCs/>
      <w:color w:val="404040"/>
    </w:rPr>
  </w:style>
  <w:style w:type="character" w:styleId="Accentuationintense">
    <w:name w:val="Intense Emphasis"/>
    <w:basedOn w:val="Policepardfaut"/>
    <w:rPr>
      <w:i/>
      <w:iCs/>
      <w:color w:val="4472C4"/>
    </w:rPr>
  </w:style>
  <w:style w:type="character" w:styleId="Rfrencelgre">
    <w:name w:val="Subtle Reference"/>
    <w:basedOn w:val="Policepardfaut"/>
    <w:rPr>
      <w:smallCaps/>
      <w:color w:val="404040"/>
    </w:rPr>
  </w:style>
  <w:style w:type="character" w:styleId="Rfrenceintense">
    <w:name w:val="Intense Reference"/>
    <w:basedOn w:val="Policepardfaut"/>
    <w:rPr>
      <w:b/>
      <w:bCs/>
      <w:smallCaps/>
      <w:color w:val="4472C4"/>
      <w:spacing w:val="5"/>
    </w:rPr>
  </w:style>
  <w:style w:type="character" w:styleId="Titredulivre">
    <w:name w:val="Book Title"/>
    <w:basedOn w:val="Policepardfaut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coyote</dc:creator>
  <cp:lastModifiedBy>Alexandre GUERLACH</cp:lastModifiedBy>
  <cp:revision>2</cp:revision>
  <dcterms:created xsi:type="dcterms:W3CDTF">2022-02-04T11:19:00Z</dcterms:created>
  <dcterms:modified xsi:type="dcterms:W3CDTF">2022-02-04T11:19:00Z</dcterms:modified>
</cp:coreProperties>
</file>